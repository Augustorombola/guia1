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A01DBE" w:rsidRPr="00A01DBE" w14:paraId="7953E55E"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A01DBE" w:rsidRPr="00A01DBE" w14:paraId="5101020D" w14:textId="77777777">
              <w:trPr>
                <w:trHeight w:val="567"/>
                <w:jc w:val="center"/>
              </w:trPr>
              <w:tc>
                <w:tcPr>
                  <w:tcW w:w="3969" w:type="dxa"/>
                  <w:shd w:val="clear" w:color="auto" w:fill="000000"/>
                  <w:tcMar>
                    <w:top w:w="227" w:type="dxa"/>
                    <w:left w:w="0" w:type="dxa"/>
                    <w:bottom w:w="227" w:type="dxa"/>
                    <w:right w:w="0" w:type="dxa"/>
                  </w:tcMar>
                  <w:vAlign w:val="center"/>
                  <w:hideMark/>
                </w:tcPr>
                <w:p w14:paraId="1DD2F60D" w14:textId="77777777" w:rsidR="00A01DBE" w:rsidRPr="00A01DBE" w:rsidRDefault="00A01DBE" w:rsidP="00A01DBE">
                  <w:pPr>
                    <w:spacing w:after="0" w:line="240" w:lineRule="auto"/>
                    <w:rPr>
                      <w:rFonts w:ascii="Verdana" w:eastAsia="Aptos" w:hAnsi="Verdana" w:cs="Aptos"/>
                      <w:color w:val="000000"/>
                      <w:lang w:val="en-GB"/>
                    </w:rPr>
                  </w:pPr>
                  <w:r w:rsidRPr="00A01DBE">
                    <w:rPr>
                      <w:rFonts w:ascii="Verdana" w:eastAsia="Aptos" w:hAnsi="Verdana" w:cs="Aptos"/>
                      <w:noProof/>
                      <w:color w:val="000000"/>
                      <w:lang w:val="es-MX" w:eastAsia="es-MX"/>
                    </w:rPr>
                    <w:drawing>
                      <wp:inline distT="0" distB="0" distL="0" distR="0" wp14:anchorId="63FC501F" wp14:editId="619AA92D">
                        <wp:extent cx="1435100" cy="279400"/>
                        <wp:effectExtent l="0" t="0" r="12700" b="6350"/>
                        <wp:docPr id="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413608EB" w14:textId="77777777" w:rsidR="00A01DBE" w:rsidRPr="00A01DBE" w:rsidRDefault="00A01DBE" w:rsidP="00A01DBE">
                  <w:pPr>
                    <w:spacing w:after="0" w:line="240" w:lineRule="auto"/>
                    <w:jc w:val="right"/>
                    <w:rPr>
                      <w:rFonts w:ascii="Verdana" w:eastAsia="Aptos" w:hAnsi="Verdana" w:cs="Aptos"/>
                      <w:color w:val="000000"/>
                      <w:lang w:val="en-GB"/>
                    </w:rPr>
                  </w:pPr>
                </w:p>
              </w:tc>
            </w:tr>
          </w:tbl>
          <w:p w14:paraId="2EB88F08" w14:textId="77777777" w:rsidR="00A01DBE" w:rsidRPr="00A01DBE" w:rsidRDefault="00A01DBE" w:rsidP="00A01DBE">
            <w:pPr>
              <w:spacing w:after="0" w:line="240" w:lineRule="auto"/>
              <w:jc w:val="center"/>
              <w:rPr>
                <w:rFonts w:ascii="Times New Roman" w:eastAsia="Times New Roman" w:hAnsi="Times New Roman" w:cs="Times New Roman"/>
                <w:sz w:val="20"/>
                <w:szCs w:val="20"/>
              </w:rPr>
            </w:pPr>
          </w:p>
        </w:tc>
      </w:tr>
    </w:tbl>
    <w:p w14:paraId="22934195" w14:textId="77777777" w:rsidR="00A01DBE" w:rsidRPr="00A01DBE" w:rsidRDefault="00A01DBE" w:rsidP="00A01DBE">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A01DBE" w:rsidRPr="00A01DBE" w14:paraId="2CBE9E2B"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A01DBE" w:rsidRPr="00A01DBE" w14:paraId="0A22EAB4" w14:textId="77777777">
              <w:trPr>
                <w:jc w:val="center"/>
              </w:trPr>
              <w:tc>
                <w:tcPr>
                  <w:tcW w:w="7938" w:type="dxa"/>
                  <w:shd w:val="clear" w:color="auto" w:fill="F2F2F2"/>
                  <w:hideMark/>
                </w:tcPr>
                <w:p w14:paraId="0647C37B" w14:textId="77777777" w:rsidR="00A01DBE" w:rsidRPr="00A01DBE" w:rsidRDefault="00A01DBE" w:rsidP="00A01DBE">
                  <w:pPr>
                    <w:spacing w:before="240" w:after="240" w:line="240" w:lineRule="auto"/>
                    <w:rPr>
                      <w:rFonts w:ascii="Calibri Light" w:eastAsia="Aptos" w:hAnsi="Calibri Light" w:cs="Calibri Light"/>
                      <w:color w:val="7F7F7F"/>
                      <w:sz w:val="16"/>
                      <w:szCs w:val="16"/>
                      <w:lang w:val="es-AR"/>
                    </w:rPr>
                  </w:pPr>
                  <w:r w:rsidRPr="00A01DBE">
                    <w:rPr>
                      <w:rFonts w:ascii="Calibri Light" w:eastAsia="Aptos" w:hAnsi="Calibri Light" w:cs="Calibri Light"/>
                      <w:color w:val="7F7F7F"/>
                      <w:sz w:val="18"/>
                      <w:szCs w:val="18"/>
                      <w:lang w:val="es-MX"/>
                    </w:rPr>
                    <w:t xml:space="preserve">Deloitte Argentina | </w:t>
                  </w:r>
                  <w:proofErr w:type="spellStart"/>
                  <w:r w:rsidRPr="00A01DBE">
                    <w:rPr>
                      <w:rFonts w:ascii="Calibri Light" w:eastAsia="Aptos" w:hAnsi="Calibri Light" w:cs="Calibri Light"/>
                      <w:color w:val="7F7F7F"/>
                      <w:sz w:val="18"/>
                      <w:szCs w:val="18"/>
                      <w:lang w:val="es-MX"/>
                    </w:rPr>
                    <w:t>Clients</w:t>
                  </w:r>
                  <w:proofErr w:type="spellEnd"/>
                  <w:r w:rsidRPr="00A01DBE">
                    <w:rPr>
                      <w:rFonts w:ascii="Calibri Light" w:eastAsia="Aptos" w:hAnsi="Calibri Light" w:cs="Calibri Light"/>
                      <w:color w:val="7F7F7F"/>
                      <w:sz w:val="18"/>
                      <w:szCs w:val="18"/>
                      <w:lang w:val="es-MX"/>
                    </w:rPr>
                    <w:t xml:space="preserve"> &amp; Industries Tax &amp; Legal | 18 de </w:t>
                  </w:r>
                  <w:proofErr w:type="gramStart"/>
                  <w:r w:rsidRPr="00A01DBE">
                    <w:rPr>
                      <w:rFonts w:ascii="Calibri Light" w:eastAsia="Aptos" w:hAnsi="Calibri Light" w:cs="Calibri Light"/>
                      <w:color w:val="7F7F7F"/>
                      <w:sz w:val="18"/>
                      <w:szCs w:val="18"/>
                      <w:lang w:val="es-MX"/>
                    </w:rPr>
                    <w:t>Junio</w:t>
                  </w:r>
                  <w:proofErr w:type="gramEnd"/>
                  <w:r w:rsidRPr="00A01DBE">
                    <w:rPr>
                      <w:rFonts w:ascii="Calibri Light" w:eastAsia="Aptos" w:hAnsi="Calibri Light" w:cs="Calibri Light"/>
                      <w:color w:val="7F7F7F"/>
                      <w:sz w:val="18"/>
                      <w:szCs w:val="18"/>
                      <w:lang w:val="es-MX"/>
                    </w:rPr>
                    <w:t xml:space="preserve"> 2026</w:t>
                  </w:r>
                </w:p>
              </w:tc>
            </w:tr>
          </w:tbl>
          <w:p w14:paraId="7892A486" w14:textId="77777777" w:rsidR="00A01DBE" w:rsidRPr="00A01DBE" w:rsidRDefault="00A01DBE" w:rsidP="00A01DBE">
            <w:pPr>
              <w:spacing w:after="0" w:line="240" w:lineRule="auto"/>
              <w:jc w:val="center"/>
              <w:rPr>
                <w:rFonts w:ascii="Times New Roman" w:eastAsia="Times New Roman" w:hAnsi="Times New Roman" w:cs="Times New Roman"/>
                <w:sz w:val="20"/>
                <w:szCs w:val="20"/>
                <w:lang w:val="es-MX"/>
              </w:rPr>
            </w:pPr>
          </w:p>
        </w:tc>
      </w:tr>
      <w:tr w:rsidR="00A01DBE" w:rsidRPr="00A01DBE" w14:paraId="10F02DF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A01DBE" w:rsidRPr="00A01DBE" w14:paraId="0B7ED9F5" w14:textId="77777777">
              <w:trPr>
                <w:jc w:val="center"/>
              </w:trPr>
              <w:tc>
                <w:tcPr>
                  <w:tcW w:w="7938" w:type="dxa"/>
                  <w:tcBorders>
                    <w:top w:val="nil"/>
                    <w:left w:val="nil"/>
                    <w:bottom w:val="single" w:sz="12" w:space="0" w:color="F2F2F2"/>
                    <w:right w:val="nil"/>
                  </w:tcBorders>
                  <w:shd w:val="clear" w:color="auto" w:fill="000000"/>
                  <w:vAlign w:val="center"/>
                  <w:hideMark/>
                </w:tcPr>
                <w:p w14:paraId="27C6AA45" w14:textId="77777777" w:rsidR="00A01DBE" w:rsidRPr="00A01DBE" w:rsidRDefault="00A01DBE" w:rsidP="00A01DBE">
                  <w:pPr>
                    <w:spacing w:before="240" w:after="240" w:line="240" w:lineRule="auto"/>
                    <w:jc w:val="center"/>
                    <w:rPr>
                      <w:rFonts w:ascii="Verdana" w:eastAsia="Aptos" w:hAnsi="Verdana" w:cs="Aptos"/>
                      <w:color w:val="000000"/>
                      <w:lang w:val="es-AR"/>
                    </w:rPr>
                  </w:pPr>
                  <w:r w:rsidRPr="00A01DBE">
                    <w:rPr>
                      <w:rFonts w:ascii="Verdana" w:eastAsia="Aptos" w:hAnsi="Verdana" w:cs="Aptos"/>
                      <w:noProof/>
                      <w:color w:val="000000"/>
                      <w:lang w:val="es-AR"/>
                    </w:rPr>
                    <w:drawing>
                      <wp:inline distT="0" distB="0" distL="0" distR="0" wp14:anchorId="0558FD1E" wp14:editId="41F30C3D">
                        <wp:extent cx="1797050" cy="1797050"/>
                        <wp:effectExtent l="0" t="0" r="12700" b="12700"/>
                        <wp:docPr id="314"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A01DBE" w:rsidRPr="00A01DBE" w14:paraId="0860E69D"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1C7C4B05" w14:textId="77777777" w:rsidR="00A01DBE" w:rsidRPr="00A01DBE" w:rsidRDefault="00A01DBE" w:rsidP="00A01DBE">
                  <w:pPr>
                    <w:keepNext/>
                    <w:spacing w:after="0" w:line="240" w:lineRule="auto"/>
                    <w:outlineLvl w:val="0"/>
                    <w:rPr>
                      <w:rFonts w:ascii="Calibri Light" w:eastAsia="Times New Roman" w:hAnsi="Calibri Light" w:cs="Calibri Light"/>
                      <w:color w:val="86BC25"/>
                      <w:kern w:val="36"/>
                      <w:sz w:val="42"/>
                      <w:szCs w:val="42"/>
                      <w:lang w:val="en-GB"/>
                    </w:rPr>
                  </w:pPr>
                  <w:r w:rsidRPr="00A01DBE">
                    <w:rPr>
                      <w:rFonts w:ascii="Calibri Light" w:eastAsia="Times New Roman" w:hAnsi="Calibri Light" w:cs="Calibri Light"/>
                      <w:color w:val="86BC25"/>
                      <w:kern w:val="36"/>
                      <w:sz w:val="42"/>
                      <w:szCs w:val="42"/>
                      <w:lang w:val="en-GB"/>
                    </w:rPr>
                    <w:t>Tax News</w:t>
                  </w:r>
                </w:p>
                <w:p w14:paraId="6756CF70" w14:textId="77777777" w:rsidR="00A01DBE" w:rsidRPr="00A01DBE" w:rsidRDefault="00A01DBE" w:rsidP="00A01DBE">
                  <w:pPr>
                    <w:keepNext/>
                    <w:spacing w:after="0" w:line="240" w:lineRule="auto"/>
                    <w:outlineLvl w:val="2"/>
                    <w:rPr>
                      <w:rFonts w:ascii="Verdana" w:eastAsia="Times New Roman" w:hAnsi="Verdana" w:cs="Aptos"/>
                      <w:color w:val="000000"/>
                      <w:sz w:val="34"/>
                      <w:szCs w:val="34"/>
                      <w:lang w:val="en-GB"/>
                    </w:rPr>
                  </w:pPr>
                  <w:proofErr w:type="spellStart"/>
                  <w:r w:rsidRPr="00A01DBE">
                    <w:rPr>
                      <w:rFonts w:ascii="Calibri Light" w:eastAsia="Times New Roman" w:hAnsi="Calibri Light" w:cs="Calibri Light"/>
                      <w:color w:val="FFFFFF"/>
                      <w:sz w:val="42"/>
                      <w:szCs w:val="42"/>
                      <w:lang w:val="en-GB"/>
                    </w:rPr>
                    <w:t>Novedades</w:t>
                  </w:r>
                  <w:proofErr w:type="spellEnd"/>
                  <w:r w:rsidRPr="00A01DBE">
                    <w:rPr>
                      <w:rFonts w:ascii="Calibri Light" w:eastAsia="Times New Roman" w:hAnsi="Calibri Light" w:cs="Calibri Light"/>
                      <w:color w:val="FFFFFF"/>
                      <w:sz w:val="42"/>
                      <w:szCs w:val="42"/>
                      <w:lang w:val="en-GB"/>
                    </w:rPr>
                    <w:t xml:space="preserve"> Nacionales</w:t>
                  </w:r>
                </w:p>
              </w:tc>
            </w:tr>
          </w:tbl>
          <w:p w14:paraId="087BD03B" w14:textId="77777777" w:rsidR="00A01DBE" w:rsidRPr="00A01DBE" w:rsidRDefault="00A01DBE" w:rsidP="00A01DBE">
            <w:pPr>
              <w:spacing w:after="0" w:line="240" w:lineRule="auto"/>
              <w:jc w:val="center"/>
              <w:rPr>
                <w:rFonts w:ascii="Times New Roman" w:eastAsia="Times New Roman" w:hAnsi="Times New Roman" w:cs="Times New Roman"/>
                <w:sz w:val="20"/>
                <w:szCs w:val="20"/>
              </w:rPr>
            </w:pPr>
          </w:p>
        </w:tc>
      </w:tr>
      <w:tr w:rsidR="00A01DBE" w:rsidRPr="00A01DBE" w14:paraId="02EAE78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A01DBE" w:rsidRPr="00A01DBE" w14:paraId="70EBC30A"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691F4D77" w14:textId="77777777" w:rsidR="00A01DBE" w:rsidRPr="00A01DBE" w:rsidRDefault="00A01DBE" w:rsidP="00A01DBE">
                  <w:pPr>
                    <w:spacing w:after="0" w:line="240" w:lineRule="auto"/>
                    <w:rPr>
                      <w:rFonts w:ascii="Verdana" w:eastAsia="Aptos" w:hAnsi="Verdana" w:cs="Aptos"/>
                      <w:color w:val="FFFFFF"/>
                      <w:lang w:val="es-AR"/>
                    </w:rPr>
                  </w:pPr>
                </w:p>
              </w:tc>
            </w:tr>
            <w:tr w:rsidR="00A01DBE" w:rsidRPr="00A01DBE" w14:paraId="5FFA3703" w14:textId="77777777">
              <w:trPr>
                <w:trHeight w:val="1134"/>
                <w:jc w:val="center"/>
              </w:trPr>
              <w:tc>
                <w:tcPr>
                  <w:tcW w:w="7938" w:type="dxa"/>
                  <w:shd w:val="clear" w:color="auto" w:fill="000000"/>
                  <w:tcMar>
                    <w:top w:w="0" w:type="dxa"/>
                    <w:left w:w="454" w:type="dxa"/>
                    <w:bottom w:w="0" w:type="dxa"/>
                    <w:right w:w="454" w:type="dxa"/>
                  </w:tcMar>
                  <w:vAlign w:val="center"/>
                </w:tcPr>
                <w:p w14:paraId="1FA65DA8" w14:textId="77777777" w:rsidR="00A01DBE" w:rsidRPr="00A01DBE" w:rsidRDefault="00A01DBE" w:rsidP="00A01DBE">
                  <w:pPr>
                    <w:spacing w:after="0" w:line="240" w:lineRule="auto"/>
                    <w:rPr>
                      <w:rFonts w:ascii="Calibri Light" w:eastAsia="Aptos" w:hAnsi="Calibri Light" w:cs="Calibri Light"/>
                      <w:color w:val="FFFFFF"/>
                      <w:sz w:val="16"/>
                      <w:szCs w:val="16"/>
                      <w:lang w:val="es-AR"/>
                    </w:rPr>
                  </w:pPr>
                  <w:r w:rsidRPr="00A01DBE">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4C63B5CB" w14:textId="77777777" w:rsidR="00A01DBE" w:rsidRPr="00A01DBE" w:rsidRDefault="00A01DBE" w:rsidP="00A01DBE">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A01DBE" w:rsidRPr="00A01DBE" w14:paraId="1B967C65" w14:textId="77777777">
                    <w:tc>
                      <w:tcPr>
                        <w:tcW w:w="848" w:type="dxa"/>
                        <w:tcMar>
                          <w:top w:w="0" w:type="dxa"/>
                          <w:left w:w="108" w:type="dxa"/>
                          <w:bottom w:w="0" w:type="dxa"/>
                          <w:right w:w="108" w:type="dxa"/>
                        </w:tcMar>
                        <w:vAlign w:val="center"/>
                        <w:hideMark/>
                      </w:tcPr>
                      <w:p w14:paraId="28421CB1" w14:textId="77777777" w:rsidR="00A01DBE" w:rsidRPr="00A01DBE" w:rsidRDefault="00A01DBE" w:rsidP="00A01DBE">
                        <w:pPr>
                          <w:spacing w:after="0" w:line="240" w:lineRule="auto"/>
                          <w:rPr>
                            <w:rFonts w:ascii="Calibri" w:eastAsia="Aptos" w:hAnsi="Calibri" w:cs="Calibri"/>
                            <w:b/>
                            <w:bCs/>
                            <w:color w:val="FFFFFF"/>
                            <w:sz w:val="16"/>
                            <w:szCs w:val="16"/>
                            <w:lang w:val="es-AR"/>
                          </w:rPr>
                        </w:pPr>
                        <w:r w:rsidRPr="00A01DBE">
                          <w:rPr>
                            <w:rFonts w:ascii="Verdana" w:eastAsia="Aptos" w:hAnsi="Verdana" w:cs="Aptos"/>
                            <w:noProof/>
                            <w:color w:val="000000"/>
                            <w:lang w:val="en-GB"/>
                          </w:rPr>
                          <w:drawing>
                            <wp:inline distT="0" distB="0" distL="0" distR="0" wp14:anchorId="24295DAC" wp14:editId="61FB5D55">
                              <wp:extent cx="425450" cy="425450"/>
                              <wp:effectExtent l="0" t="0" r="12700" b="12700"/>
                              <wp:docPr id="315" name="Group 1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B537404" w14:textId="77777777" w:rsidR="00A01DBE" w:rsidRPr="00A01DBE" w:rsidRDefault="00A01DBE" w:rsidP="00A01DBE">
                        <w:pPr>
                          <w:spacing w:after="0" w:line="240" w:lineRule="auto"/>
                          <w:rPr>
                            <w:rFonts w:ascii="Calibri Light" w:eastAsia="Aptos" w:hAnsi="Calibri Light" w:cs="Calibri Light"/>
                            <w:color w:val="FFFFFF"/>
                            <w:lang w:val="es-AR"/>
                          </w:rPr>
                        </w:pPr>
                        <w:r w:rsidRPr="00A01DBE">
                          <w:rPr>
                            <w:rFonts w:ascii="Calibri" w:eastAsia="Aptos" w:hAnsi="Calibri" w:cs="Calibri"/>
                            <w:b/>
                            <w:bCs/>
                            <w:color w:val="FFFFFF"/>
                            <w:lang w:val="es-AR"/>
                          </w:rPr>
                          <w:t xml:space="preserve">Para </w:t>
                        </w:r>
                        <w:proofErr w:type="gramStart"/>
                        <w:r w:rsidRPr="00A01DBE">
                          <w:rPr>
                            <w:rFonts w:ascii="Calibri" w:eastAsia="Aptos" w:hAnsi="Calibri" w:cs="Calibri"/>
                            <w:b/>
                            <w:bCs/>
                            <w:color w:val="FFFFFF"/>
                            <w:lang w:val="es-AR"/>
                          </w:rPr>
                          <w:t>mayor información</w:t>
                        </w:r>
                        <w:proofErr w:type="gramEnd"/>
                        <w:r w:rsidRPr="00A01DBE">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72EF858" w14:textId="77777777" w:rsidR="00A01DBE" w:rsidRPr="00A01DBE" w:rsidRDefault="00A01DBE" w:rsidP="00A01DBE">
                  <w:pPr>
                    <w:spacing w:after="0" w:line="240" w:lineRule="auto"/>
                    <w:rPr>
                      <w:rFonts w:ascii="Calibri" w:eastAsia="Aptos" w:hAnsi="Calibri" w:cs="Calibri"/>
                      <w:b/>
                      <w:bCs/>
                      <w:color w:val="FFFFFF"/>
                      <w:lang w:val="es-MX"/>
                    </w:rPr>
                  </w:pPr>
                </w:p>
              </w:tc>
            </w:tr>
            <w:tr w:rsidR="00A01DBE" w:rsidRPr="00A01DBE" w14:paraId="087CBA34" w14:textId="77777777">
              <w:trPr>
                <w:trHeight w:val="454"/>
                <w:jc w:val="center"/>
              </w:trPr>
              <w:tc>
                <w:tcPr>
                  <w:tcW w:w="7938" w:type="dxa"/>
                  <w:shd w:val="clear" w:color="auto" w:fill="000000"/>
                  <w:tcMar>
                    <w:top w:w="0" w:type="dxa"/>
                    <w:left w:w="454" w:type="dxa"/>
                    <w:bottom w:w="0" w:type="dxa"/>
                    <w:right w:w="454" w:type="dxa"/>
                  </w:tcMar>
                </w:tcPr>
                <w:p w14:paraId="1D1D4F6D" w14:textId="77777777" w:rsidR="00A01DBE" w:rsidRPr="00A01DBE" w:rsidRDefault="00A01DBE" w:rsidP="00A01DBE">
                  <w:pPr>
                    <w:spacing w:after="0" w:line="240" w:lineRule="auto"/>
                    <w:rPr>
                      <w:rFonts w:ascii="Verdana" w:eastAsia="Aptos" w:hAnsi="Verdana" w:cs="Aptos"/>
                      <w:color w:val="000000"/>
                      <w:lang w:val="es-MX"/>
                    </w:rPr>
                  </w:pPr>
                </w:p>
              </w:tc>
            </w:tr>
          </w:tbl>
          <w:p w14:paraId="340019CF" w14:textId="77777777" w:rsidR="00A01DBE" w:rsidRPr="00A01DBE" w:rsidRDefault="00A01DBE" w:rsidP="00A01DBE">
            <w:pPr>
              <w:spacing w:after="0" w:line="240" w:lineRule="auto"/>
              <w:jc w:val="center"/>
              <w:rPr>
                <w:rFonts w:ascii="Times New Roman" w:eastAsia="Times New Roman" w:hAnsi="Times New Roman" w:cs="Times New Roman"/>
                <w:sz w:val="20"/>
                <w:szCs w:val="20"/>
                <w:lang w:val="es-MX"/>
              </w:rPr>
            </w:pPr>
          </w:p>
        </w:tc>
      </w:tr>
      <w:tr w:rsidR="00A01DBE" w:rsidRPr="00A01DBE" w14:paraId="4BA3CE3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A01DBE" w:rsidRPr="00A01DBE" w14:paraId="6C0076FC"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8C0EAE8" w14:textId="77777777" w:rsidR="00A01DBE" w:rsidRPr="00A01DBE" w:rsidRDefault="00A01DBE" w:rsidP="00A01DBE">
                  <w:pPr>
                    <w:spacing w:after="120" w:line="240" w:lineRule="auto"/>
                    <w:jc w:val="both"/>
                    <w:rPr>
                      <w:rFonts w:ascii="Verdana" w:eastAsia="Aptos" w:hAnsi="Verdana" w:cs="Aptos"/>
                      <w:color w:val="000000"/>
                      <w:lang w:val="es-MX"/>
                    </w:rPr>
                  </w:pPr>
                </w:p>
              </w:tc>
            </w:tr>
            <w:tr w:rsidR="00A01DBE" w:rsidRPr="00A01DBE" w14:paraId="074478E7" w14:textId="77777777">
              <w:trPr>
                <w:trHeight w:val="611"/>
                <w:jc w:val="center"/>
              </w:trPr>
              <w:tc>
                <w:tcPr>
                  <w:tcW w:w="7938" w:type="dxa"/>
                  <w:shd w:val="clear" w:color="auto" w:fill="FFFFFF"/>
                  <w:tcMar>
                    <w:top w:w="0" w:type="dxa"/>
                    <w:left w:w="454" w:type="dxa"/>
                    <w:bottom w:w="0" w:type="dxa"/>
                    <w:right w:w="454" w:type="dxa"/>
                  </w:tcMar>
                </w:tcPr>
                <w:p w14:paraId="68E194ED" w14:textId="77777777" w:rsidR="00A01DBE" w:rsidRPr="00A01DBE" w:rsidRDefault="00A01DBE" w:rsidP="00A01DBE">
                  <w:pPr>
                    <w:spacing w:after="120" w:line="240" w:lineRule="auto"/>
                    <w:jc w:val="both"/>
                    <w:rPr>
                      <w:rFonts w:ascii="Calibri" w:eastAsia="Aptos" w:hAnsi="Calibri" w:cs="Calibri"/>
                      <w:b/>
                      <w:bCs/>
                      <w:color w:val="86BC25"/>
                      <w:spacing w:val="-2"/>
                      <w:sz w:val="32"/>
                      <w:szCs w:val="32"/>
                      <w:lang w:val="es-AR"/>
                    </w:rPr>
                  </w:pPr>
                  <w:r w:rsidRPr="00A01DBE">
                    <w:rPr>
                      <w:rFonts w:ascii="Calibri" w:eastAsia="Aptos" w:hAnsi="Calibri" w:cs="Calibri"/>
                      <w:b/>
                      <w:bCs/>
                      <w:color w:val="86BC25"/>
                      <w:spacing w:val="-2"/>
                      <w:sz w:val="32"/>
                      <w:szCs w:val="32"/>
                      <w:lang w:val="es-AR"/>
                    </w:rPr>
                    <w:t xml:space="preserve">Créditos y débitos en cuentas bancarias: se modifica la reglamentación equiparando las condiciones de diferentes sujetos y se incorporan exenciones </w:t>
                  </w:r>
                </w:p>
                <w:p w14:paraId="311B2EAD" w14:textId="77777777" w:rsidR="00A01DBE" w:rsidRPr="00A01DBE" w:rsidRDefault="00A01DBE" w:rsidP="00A01DBE">
                  <w:pPr>
                    <w:spacing w:after="120" w:line="240" w:lineRule="auto"/>
                    <w:jc w:val="both"/>
                    <w:rPr>
                      <w:rFonts w:ascii="Calibri Light" w:eastAsia="Aptos" w:hAnsi="Calibri Light" w:cs="Calibri Light"/>
                      <w:spacing w:val="-2"/>
                      <w:sz w:val="32"/>
                      <w:szCs w:val="32"/>
                      <w:lang w:val="es-AR"/>
                    </w:rPr>
                  </w:pPr>
                  <w:r w:rsidRPr="00A01DBE">
                    <w:rPr>
                      <w:rFonts w:ascii="Calibri Light" w:eastAsia="Aptos" w:hAnsi="Calibri Light" w:cs="Calibri Light"/>
                      <w:color w:val="000000"/>
                      <w:spacing w:val="-2"/>
                      <w:sz w:val="32"/>
                      <w:szCs w:val="32"/>
                      <w:lang w:val="es-AR"/>
                    </w:rPr>
                    <w:lastRenderedPageBreak/>
                    <w:t xml:space="preserve">Decreto Poder Ejecutivo </w:t>
                  </w:r>
                  <w:proofErr w:type="spellStart"/>
                  <w:r w:rsidRPr="00A01DBE">
                    <w:rPr>
                      <w:rFonts w:ascii="Calibri Light" w:eastAsia="Aptos" w:hAnsi="Calibri Light" w:cs="Calibri Light"/>
                      <w:color w:val="000000"/>
                      <w:spacing w:val="-2"/>
                      <w:sz w:val="32"/>
                      <w:szCs w:val="32"/>
                      <w:lang w:val="es-AR"/>
                    </w:rPr>
                    <w:t>N°</w:t>
                  </w:r>
                  <w:proofErr w:type="spellEnd"/>
                  <w:r w:rsidRPr="00A01DBE">
                    <w:rPr>
                      <w:rFonts w:ascii="Calibri Light" w:eastAsia="Aptos" w:hAnsi="Calibri Light" w:cs="Calibri Light"/>
                      <w:color w:val="000000"/>
                      <w:lang w:val="es-AR"/>
                    </w:rPr>
                    <w:t xml:space="preserve"> </w:t>
                  </w:r>
                  <w:r w:rsidRPr="00A01DBE">
                    <w:rPr>
                      <w:rFonts w:ascii="Calibri Light" w:eastAsia="Aptos" w:hAnsi="Calibri Light" w:cs="Calibri Light"/>
                      <w:color w:val="000000"/>
                      <w:spacing w:val="-2"/>
                      <w:sz w:val="32"/>
                      <w:szCs w:val="32"/>
                      <w:lang w:val="es-AR"/>
                    </w:rPr>
                    <w:t>475/2026</w:t>
                  </w:r>
                </w:p>
                <w:p w14:paraId="7ADA6FDF" w14:textId="77777777" w:rsidR="00A01DBE" w:rsidRPr="00A01DBE" w:rsidRDefault="00A01DBE" w:rsidP="00A01DBE">
                  <w:pPr>
                    <w:spacing w:after="120" w:line="240" w:lineRule="auto"/>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El Poder Ejecutivo realizó diversas modificaciones en la reglamentación del Impuesto sobre los Créditos y Débitos en Cuentas Bancarias y Otras Operatorias, equiparando las condiciones de aquellos sujetos que, llevando adelante actividades de similares características, gozaban de un tratamiento diferente en el gravamen.</w:t>
                  </w:r>
                </w:p>
                <w:p w14:paraId="2902B3BA" w14:textId="77777777" w:rsidR="00A01DBE" w:rsidRPr="00A01DBE" w:rsidRDefault="00A01DBE" w:rsidP="00A01DBE">
                  <w:pPr>
                    <w:spacing w:after="120" w:line="240" w:lineRule="auto"/>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Además, se incorpora como exentos del gravamen a:</w:t>
                  </w:r>
                </w:p>
                <w:p w14:paraId="67B5A7D5" w14:textId="77777777" w:rsidR="00A01DBE" w:rsidRPr="00A01DBE" w:rsidRDefault="00A01DBE" w:rsidP="00A01DBE">
                  <w:pPr>
                    <w:numPr>
                      <w:ilvl w:val="0"/>
                      <w:numId w:val="1"/>
                    </w:numPr>
                    <w:spacing w:after="120" w:line="240" w:lineRule="auto"/>
                    <w:contextualSpacing/>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las cuentas utilizadas exclusivamente por empresas proveedores de activos virtuales para dicha operatoria,</w:t>
                  </w:r>
                </w:p>
                <w:p w14:paraId="3EF4783C" w14:textId="77777777" w:rsidR="00A01DBE" w:rsidRPr="00A01DBE" w:rsidRDefault="00A01DBE" w:rsidP="00A01DBE">
                  <w:pPr>
                    <w:numPr>
                      <w:ilvl w:val="0"/>
                      <w:numId w:val="1"/>
                    </w:numPr>
                    <w:spacing w:after="120" w:line="240" w:lineRule="auto"/>
                    <w:contextualSpacing/>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para entidades emisoras de tarjetas, bajo ciertas condiciones a las operaciones relacionadas con préstamos bancarios y obligaciones negociables y</w:t>
                  </w:r>
                </w:p>
                <w:p w14:paraId="43B5782E" w14:textId="77777777" w:rsidR="00A01DBE" w:rsidRPr="00A01DBE" w:rsidRDefault="00A01DBE" w:rsidP="00A01DBE">
                  <w:pPr>
                    <w:numPr>
                      <w:ilvl w:val="0"/>
                      <w:numId w:val="1"/>
                    </w:numPr>
                    <w:spacing w:after="120" w:line="240" w:lineRule="auto"/>
                    <w:contextualSpacing/>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transportadoras de caudales por las cuentas utilizadas para la rendición a sus titulares del dinero en efectivo recaudado.</w:t>
                  </w:r>
                </w:p>
                <w:p w14:paraId="23D04325" w14:textId="77777777" w:rsidR="00A01DBE" w:rsidRPr="00A01DBE" w:rsidRDefault="00A01DBE" w:rsidP="00A01DBE">
                  <w:pPr>
                    <w:spacing w:after="120" w:line="240" w:lineRule="auto"/>
                    <w:jc w:val="both"/>
                    <w:rPr>
                      <w:rFonts w:ascii="Calibri Light" w:eastAsia="Aptos" w:hAnsi="Calibri Light" w:cs="Calibri Light"/>
                      <w:color w:val="000000"/>
                      <w:lang w:val="es-AR"/>
                    </w:rPr>
                  </w:pPr>
                  <w:r w:rsidRPr="00A01DBE">
                    <w:rPr>
                      <w:rFonts w:ascii="Calibri Light" w:eastAsia="Aptos" w:hAnsi="Calibri Light" w:cs="Calibri Light"/>
                      <w:color w:val="000000"/>
                      <w:lang w:val="es-AR"/>
                    </w:rPr>
                    <w:t>Por último, señalamos que las presentes disposiciones resultarán aplicación para los hechos imponibles que se perfeccionen desde el 18/6/2026.</w:t>
                  </w:r>
                </w:p>
                <w:p w14:paraId="07ACB265" w14:textId="77777777" w:rsidR="00A01DBE" w:rsidRPr="00A01DBE" w:rsidRDefault="00A01DBE" w:rsidP="00A01DBE">
                  <w:pPr>
                    <w:spacing w:after="120" w:line="240" w:lineRule="auto"/>
                    <w:jc w:val="both"/>
                    <w:rPr>
                      <w:rFonts w:ascii="Calibri" w:eastAsia="Aptos" w:hAnsi="Calibri" w:cs="Calibri"/>
                      <w:b/>
                      <w:bCs/>
                      <w:color w:val="86BC25"/>
                      <w:spacing w:val="-2"/>
                      <w:sz w:val="32"/>
                      <w:szCs w:val="32"/>
                      <w:lang w:val="es-AR"/>
                    </w:rPr>
                  </w:pPr>
                </w:p>
              </w:tc>
            </w:tr>
          </w:tbl>
          <w:p w14:paraId="68DEEFD6" w14:textId="77777777" w:rsidR="00A01DBE" w:rsidRPr="00A01DBE" w:rsidRDefault="00A01DBE" w:rsidP="00A01DBE">
            <w:pPr>
              <w:spacing w:after="0" w:line="240" w:lineRule="auto"/>
              <w:jc w:val="center"/>
              <w:rPr>
                <w:rFonts w:ascii="Times New Roman" w:eastAsia="Times New Roman" w:hAnsi="Times New Roman" w:cs="Times New Roman"/>
                <w:sz w:val="20"/>
                <w:szCs w:val="20"/>
                <w:lang w:val="es-MX"/>
              </w:rPr>
            </w:pPr>
          </w:p>
        </w:tc>
      </w:tr>
      <w:tr w:rsidR="00A01DBE" w:rsidRPr="00A01DBE" w14:paraId="0BDEC13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A01DBE" w:rsidRPr="00A01DBE" w14:paraId="69D3CACA"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A01DBE" w:rsidRPr="00A01DBE" w14:paraId="057AF790" w14:textId="77777777">
                    <w:trPr>
                      <w:jc w:val="center"/>
                    </w:trPr>
                    <w:tc>
                      <w:tcPr>
                        <w:tcW w:w="756" w:type="dxa"/>
                        <w:hideMark/>
                      </w:tcPr>
                      <w:p w14:paraId="662BF0C5" w14:textId="77777777" w:rsidR="00A01DBE" w:rsidRPr="00A01DBE" w:rsidRDefault="00A01DBE" w:rsidP="00A01DBE">
                        <w:pPr>
                          <w:spacing w:after="20" w:line="240" w:lineRule="auto"/>
                          <w:jc w:val="center"/>
                          <w:rPr>
                            <w:rFonts w:ascii="Verdana" w:eastAsia="Aptos" w:hAnsi="Verdana" w:cs="Aptos"/>
                            <w:color w:val="000000"/>
                            <w:lang w:val="en-GB"/>
                          </w:rPr>
                        </w:pPr>
                        <w:r w:rsidRPr="00A01DBE">
                          <w:rPr>
                            <w:rFonts w:ascii="Verdana" w:eastAsia="Aptos" w:hAnsi="Verdana" w:cs="Aptos"/>
                            <w:noProof/>
                            <w:color w:val="000000"/>
                            <w:lang w:val="en-GB" w:eastAsia="en-GB"/>
                          </w:rPr>
                          <w:lastRenderedPageBreak/>
                          <w:drawing>
                            <wp:inline distT="0" distB="0" distL="0" distR="0" wp14:anchorId="03387B85" wp14:editId="28E7578A">
                              <wp:extent cx="285750" cy="285750"/>
                              <wp:effectExtent l="0" t="0" r="0" b="0"/>
                              <wp:docPr id="316" name="Picture 2" descr="Facebook logo butt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EC0A403" w14:textId="77777777" w:rsidR="00A01DBE" w:rsidRPr="00A01DBE" w:rsidRDefault="00A01DBE" w:rsidP="00A01DBE">
                        <w:pPr>
                          <w:spacing w:after="20" w:line="240" w:lineRule="auto"/>
                          <w:jc w:val="center"/>
                          <w:rPr>
                            <w:rFonts w:ascii="Verdana" w:eastAsia="Aptos" w:hAnsi="Verdana" w:cs="Aptos"/>
                            <w:color w:val="000000"/>
                            <w:lang w:val="en-GB"/>
                          </w:rPr>
                        </w:pPr>
                        <w:r w:rsidRPr="00A01DBE">
                          <w:rPr>
                            <w:rFonts w:ascii="Verdana" w:eastAsia="Aptos" w:hAnsi="Verdana" w:cs="Aptos"/>
                            <w:noProof/>
                            <w:color w:val="000000"/>
                            <w:lang w:val="en-GB" w:eastAsia="en-GB"/>
                          </w:rPr>
                          <w:drawing>
                            <wp:inline distT="0" distB="0" distL="0" distR="0" wp14:anchorId="4E1601C8" wp14:editId="3D4F2C6C">
                              <wp:extent cx="285750" cy="285750"/>
                              <wp:effectExtent l="0" t="0" r="0" b="0"/>
                              <wp:docPr id="317" name="Picture 3">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F60D6E3" w14:textId="77777777" w:rsidR="00A01DBE" w:rsidRPr="00A01DBE" w:rsidRDefault="00A01DBE" w:rsidP="00A01DBE">
                        <w:pPr>
                          <w:spacing w:after="20" w:line="240" w:lineRule="auto"/>
                          <w:jc w:val="center"/>
                          <w:rPr>
                            <w:rFonts w:ascii="Verdana" w:eastAsia="Aptos" w:hAnsi="Verdana" w:cs="Aptos"/>
                            <w:color w:val="000000"/>
                            <w:lang w:val="en-GB"/>
                          </w:rPr>
                        </w:pPr>
                        <w:r w:rsidRPr="00A01DBE">
                          <w:rPr>
                            <w:rFonts w:ascii="Verdana" w:eastAsia="Aptos" w:hAnsi="Verdana" w:cs="Aptos"/>
                            <w:noProof/>
                            <w:color w:val="000000"/>
                            <w:lang w:val="en-GB" w:eastAsia="en-GB"/>
                          </w:rPr>
                          <w:drawing>
                            <wp:inline distT="0" distB="0" distL="0" distR="0" wp14:anchorId="2168121D" wp14:editId="308BA513">
                              <wp:extent cx="285750" cy="285750"/>
                              <wp:effectExtent l="0" t="0" r="0" b="0"/>
                              <wp:docPr id="318" name="Picture 12" descr="LinkedIn logo butt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120AD76" w14:textId="77777777" w:rsidR="00A01DBE" w:rsidRPr="00A01DBE" w:rsidRDefault="00A01DBE" w:rsidP="00A01DBE">
                        <w:pPr>
                          <w:spacing w:after="20" w:line="240" w:lineRule="auto"/>
                          <w:jc w:val="center"/>
                          <w:rPr>
                            <w:rFonts w:ascii="Verdana" w:eastAsia="Aptos" w:hAnsi="Verdana" w:cs="Aptos"/>
                            <w:color w:val="000000"/>
                            <w:lang w:val="en-GB"/>
                          </w:rPr>
                        </w:pPr>
                        <w:r w:rsidRPr="00A01DBE">
                          <w:rPr>
                            <w:rFonts w:ascii="Verdana" w:eastAsia="Aptos" w:hAnsi="Verdana" w:cs="Aptos"/>
                            <w:noProof/>
                            <w:color w:val="000000"/>
                            <w:lang w:val="en-GB" w:eastAsia="en-GB"/>
                          </w:rPr>
                          <w:drawing>
                            <wp:inline distT="0" distB="0" distL="0" distR="0" wp14:anchorId="784888C4" wp14:editId="11B3B041">
                              <wp:extent cx="285750" cy="285750"/>
                              <wp:effectExtent l="0" t="0" r="0" b="0"/>
                              <wp:docPr id="319" name="Picture 14">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DAB7065" w14:textId="77777777" w:rsidR="00A01DBE" w:rsidRPr="00A01DBE" w:rsidRDefault="00A01DBE" w:rsidP="00A01DBE">
                        <w:pPr>
                          <w:spacing w:after="20" w:line="240" w:lineRule="auto"/>
                          <w:jc w:val="center"/>
                          <w:rPr>
                            <w:rFonts w:ascii="Verdana" w:eastAsia="Aptos" w:hAnsi="Verdana" w:cs="Aptos"/>
                            <w:color w:val="000000"/>
                            <w:lang w:val="en-GB" w:eastAsia="en-GB"/>
                          </w:rPr>
                        </w:pPr>
                        <w:r w:rsidRPr="00A01DBE">
                          <w:rPr>
                            <w:rFonts w:ascii="Verdana" w:eastAsia="Aptos" w:hAnsi="Verdana" w:cs="Aptos"/>
                            <w:noProof/>
                            <w:color w:val="000000"/>
                            <w:lang w:val="es-MX" w:eastAsia="es-MX"/>
                          </w:rPr>
                          <w:drawing>
                            <wp:inline distT="0" distB="0" distL="0" distR="0" wp14:anchorId="357D7A91" wp14:editId="29D3D50F">
                              <wp:extent cx="285750" cy="285750"/>
                              <wp:effectExtent l="0" t="0" r="0" b="0"/>
                              <wp:docPr id="320" name="Picture 5">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55039514" w14:textId="77777777" w:rsidR="00A01DBE" w:rsidRPr="00A01DBE" w:rsidRDefault="00A01DBE" w:rsidP="00A01DBE">
                        <w:pPr>
                          <w:spacing w:after="20" w:line="240" w:lineRule="auto"/>
                          <w:jc w:val="center"/>
                          <w:rPr>
                            <w:rFonts w:ascii="Verdana" w:eastAsia="Aptos" w:hAnsi="Verdana" w:cs="Aptos"/>
                            <w:color w:val="000000"/>
                            <w:lang w:val="en-GB"/>
                          </w:rPr>
                        </w:pPr>
                      </w:p>
                    </w:tc>
                  </w:tr>
                </w:tbl>
                <w:p w14:paraId="5977F3E0" w14:textId="77777777" w:rsidR="00A01DBE" w:rsidRPr="00A01DBE" w:rsidRDefault="00A01DBE" w:rsidP="00A01DBE">
                  <w:pPr>
                    <w:spacing w:after="0" w:line="240" w:lineRule="auto"/>
                    <w:jc w:val="center"/>
                    <w:rPr>
                      <w:rFonts w:ascii="Times New Roman" w:eastAsia="Times New Roman" w:hAnsi="Times New Roman" w:cs="Times New Roman"/>
                      <w:sz w:val="20"/>
                      <w:szCs w:val="20"/>
                    </w:rPr>
                  </w:pPr>
                </w:p>
              </w:tc>
            </w:tr>
          </w:tbl>
          <w:p w14:paraId="7D178F3B" w14:textId="77777777" w:rsidR="00A01DBE" w:rsidRPr="00A01DBE" w:rsidRDefault="00A01DBE" w:rsidP="00A01DBE">
            <w:pPr>
              <w:spacing w:after="0" w:line="240" w:lineRule="auto"/>
              <w:jc w:val="center"/>
              <w:rPr>
                <w:rFonts w:ascii="Times New Roman" w:eastAsia="Times New Roman" w:hAnsi="Times New Roman" w:cs="Times New Roman"/>
                <w:sz w:val="20"/>
                <w:szCs w:val="20"/>
              </w:rPr>
            </w:pPr>
          </w:p>
        </w:tc>
      </w:tr>
      <w:tr w:rsidR="00A01DBE" w:rsidRPr="00A01DBE" w14:paraId="76458495"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A01DBE" w:rsidRPr="00A01DBE" w14:paraId="48F4FBA5" w14:textId="77777777">
              <w:trPr>
                <w:trHeight w:val="851"/>
                <w:jc w:val="center"/>
              </w:trPr>
              <w:tc>
                <w:tcPr>
                  <w:tcW w:w="7938" w:type="dxa"/>
                  <w:shd w:val="clear" w:color="auto" w:fill="FFFFFF"/>
                  <w:tcMar>
                    <w:top w:w="284" w:type="dxa"/>
                    <w:left w:w="454" w:type="dxa"/>
                    <w:bottom w:w="284" w:type="dxa"/>
                    <w:right w:w="454" w:type="dxa"/>
                  </w:tcMar>
                  <w:vAlign w:val="center"/>
                </w:tcPr>
                <w:p w14:paraId="7BA6714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A01DBE">
                    <w:rPr>
                      <w:rFonts w:ascii="Calibri Light" w:eastAsia="Aptos" w:hAnsi="Calibri Light" w:cs="Calibri Light"/>
                      <w:color w:val="A6A6A6"/>
                      <w:sz w:val="14"/>
                      <w:szCs w:val="14"/>
                      <w:lang w:val="es-AR"/>
                    </w:rPr>
                    <w:t>Tohmatsu</w:t>
                  </w:r>
                  <w:proofErr w:type="spellEnd"/>
                  <w:r w:rsidRPr="00A01DBE">
                    <w:rPr>
                      <w:rFonts w:ascii="Calibri Light" w:eastAsia="Aptos" w:hAnsi="Calibri Light" w:cs="Calibri Light"/>
                      <w:color w:val="A6A6A6"/>
                      <w:sz w:val="14"/>
                      <w:szCs w:val="14"/>
                      <w:lang w:val="es-AR"/>
                    </w:rPr>
                    <w:t xml:space="preserve"> </w:t>
                  </w:r>
                  <w:proofErr w:type="spellStart"/>
                  <w:r w:rsidRPr="00A01DBE">
                    <w:rPr>
                      <w:rFonts w:ascii="Calibri Light" w:eastAsia="Aptos" w:hAnsi="Calibri Light" w:cs="Calibri Light"/>
                      <w:color w:val="A6A6A6"/>
                      <w:sz w:val="14"/>
                      <w:szCs w:val="14"/>
                      <w:lang w:val="es-AR"/>
                    </w:rPr>
                    <w:t>Limited</w:t>
                  </w:r>
                  <w:proofErr w:type="spellEnd"/>
                  <w:r w:rsidRPr="00A01DBE">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1" w:history="1">
                    <w:r w:rsidRPr="00A01DBE">
                      <w:rPr>
                        <w:rFonts w:ascii="Calibri Light" w:eastAsia="Aptos" w:hAnsi="Calibri Light" w:cs="Calibri Light"/>
                        <w:color w:val="3ABAEB"/>
                        <w:sz w:val="14"/>
                        <w:szCs w:val="14"/>
                        <w:u w:val="single"/>
                        <w:lang w:val="es-AR"/>
                      </w:rPr>
                      <w:t>www.deloitte.com/about</w:t>
                    </w:r>
                  </w:hyperlink>
                  <w:r w:rsidRPr="00A01DBE">
                    <w:rPr>
                      <w:rFonts w:ascii="Calibri Light" w:eastAsia="Aptos" w:hAnsi="Calibri Light" w:cs="Calibri Light"/>
                      <w:color w:val="A6A6A6"/>
                      <w:sz w:val="14"/>
                      <w:szCs w:val="14"/>
                      <w:lang w:val="es-AR"/>
                    </w:rPr>
                    <w:t xml:space="preserve"> para obtener más información.</w:t>
                  </w:r>
                </w:p>
                <w:p w14:paraId="3B53BF8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16E6792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2" w:history="1">
                    <w:r w:rsidRPr="00A01DBE">
                      <w:rPr>
                        <w:rFonts w:ascii="Calibri Light" w:eastAsia="Aptos" w:hAnsi="Calibri Light" w:cs="Calibri Light"/>
                        <w:color w:val="3ABAEB"/>
                        <w:sz w:val="14"/>
                        <w:szCs w:val="14"/>
                        <w:u w:val="single"/>
                        <w:lang w:val="es-AR"/>
                      </w:rPr>
                      <w:t>www.deloitte.com</w:t>
                    </w:r>
                  </w:hyperlink>
                  <w:r w:rsidRPr="00A01DBE">
                    <w:rPr>
                      <w:rFonts w:ascii="Calibri Light" w:eastAsia="Aptos" w:hAnsi="Calibri Light" w:cs="Calibri Light"/>
                      <w:color w:val="A6A6A6"/>
                      <w:sz w:val="14"/>
                      <w:szCs w:val="14"/>
                      <w:lang w:val="es-AR"/>
                    </w:rPr>
                    <w:t>.</w:t>
                  </w:r>
                </w:p>
                <w:p w14:paraId="22C1A27C"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79832B10"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3817F19C"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099CBDA0"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A01DBE">
                    <w:rPr>
                      <w:rFonts w:ascii="Calibri Light" w:eastAsia="Aptos" w:hAnsi="Calibri Light" w:cs="Calibri Light"/>
                      <w:color w:val="A6A6A6"/>
                      <w:sz w:val="14"/>
                      <w:szCs w:val="14"/>
                      <w:lang w:val="es-AR"/>
                    </w:rPr>
                    <w:t>Tohmatsu</w:t>
                  </w:r>
                  <w:proofErr w:type="spellEnd"/>
                  <w:r w:rsidRPr="00A01DBE">
                    <w:rPr>
                      <w:rFonts w:ascii="Calibri Light" w:eastAsia="Aptos" w:hAnsi="Calibri Light" w:cs="Calibri Light"/>
                      <w:color w:val="A6A6A6"/>
                      <w:sz w:val="14"/>
                      <w:szCs w:val="14"/>
                      <w:lang w:val="es-AR"/>
                    </w:rPr>
                    <w:t xml:space="preserve"> </w:t>
                  </w:r>
                  <w:proofErr w:type="spellStart"/>
                  <w:r w:rsidRPr="00A01DBE">
                    <w:rPr>
                      <w:rFonts w:ascii="Calibri Light" w:eastAsia="Aptos" w:hAnsi="Calibri Light" w:cs="Calibri Light"/>
                      <w:color w:val="A6A6A6"/>
                      <w:sz w:val="14"/>
                      <w:szCs w:val="14"/>
                      <w:lang w:val="es-AR"/>
                    </w:rPr>
                    <w:t>Limited</w:t>
                  </w:r>
                  <w:proofErr w:type="spellEnd"/>
                  <w:r w:rsidRPr="00A01DBE">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D234F55"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2EA7502A"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63BB1E64"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1C89D8F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lastRenderedPageBreak/>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A01DBE">
                    <w:rPr>
                      <w:rFonts w:ascii="Calibri Light" w:eastAsia="Aptos" w:hAnsi="Calibri Light" w:cs="Calibri Light"/>
                      <w:color w:val="A6A6A6"/>
                      <w:sz w:val="14"/>
                      <w:szCs w:val="14"/>
                      <w:lang w:val="es-AR"/>
                    </w:rPr>
                    <w:t>ii</w:t>
                  </w:r>
                  <w:proofErr w:type="spellEnd"/>
                  <w:r w:rsidRPr="00A01DBE">
                    <w:rPr>
                      <w:rFonts w:ascii="Calibri Light" w:eastAsia="Aptos" w:hAnsi="Calibri Light" w:cs="Calibri Light"/>
                      <w:color w:val="A6A6A6"/>
                      <w:sz w:val="14"/>
                      <w:szCs w:val="14"/>
                      <w:lang w:val="es-AR"/>
                    </w:rPr>
                    <w:t>) evaluar la calidad de nuestros servicios; y (</w:t>
                  </w:r>
                  <w:proofErr w:type="spellStart"/>
                  <w:r w:rsidRPr="00A01DBE">
                    <w:rPr>
                      <w:rFonts w:ascii="Calibri Light" w:eastAsia="Aptos" w:hAnsi="Calibri Light" w:cs="Calibri Light"/>
                      <w:color w:val="A6A6A6"/>
                      <w:sz w:val="14"/>
                      <w:szCs w:val="14"/>
                      <w:lang w:val="es-AR"/>
                    </w:rPr>
                    <w:t>iii</w:t>
                  </w:r>
                  <w:proofErr w:type="spellEnd"/>
                  <w:r w:rsidRPr="00A01DBE">
                    <w:rPr>
                      <w:rFonts w:ascii="Calibri Light" w:eastAsia="Aptos" w:hAnsi="Calibri Light" w:cs="Calibri Light"/>
                      <w:color w:val="A6A6A6"/>
                      <w:sz w:val="14"/>
                      <w:szCs w:val="14"/>
                      <w:lang w:val="es-AR"/>
                    </w:rPr>
                    <w:t>) contactarlo u organizar eventos con propósitos mercadotécnicos, publicitarios o de prospección comercial.</w:t>
                  </w:r>
                </w:p>
                <w:p w14:paraId="6F545DA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1298DFA7"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A01DBE">
                    <w:rPr>
                      <w:rFonts w:ascii="Calibri Light" w:eastAsia="Aptos" w:hAnsi="Calibri Light" w:cs="Calibri Light"/>
                      <w:color w:val="A6A6A6"/>
                      <w:sz w:val="14"/>
                      <w:szCs w:val="14"/>
                      <w:lang w:val="es-AR"/>
                    </w:rPr>
                    <w:t>aportado,</w:t>
                  </w:r>
                  <w:proofErr w:type="gramEnd"/>
                  <w:r w:rsidRPr="00A01DBE">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A01DBE">
                    <w:rPr>
                      <w:rFonts w:ascii="Calibri Light" w:eastAsia="Aptos" w:hAnsi="Calibri Light" w:cs="Calibri Light"/>
                      <w:color w:val="A6A6A6"/>
                      <w:sz w:val="14"/>
                      <w:szCs w:val="14"/>
                      <w:lang w:val="es-AR"/>
                    </w:rPr>
                    <w:t>Tohmatsu</w:t>
                  </w:r>
                  <w:proofErr w:type="spellEnd"/>
                  <w:r w:rsidRPr="00A01DBE">
                    <w:rPr>
                      <w:rFonts w:ascii="Calibri Light" w:eastAsia="Aptos" w:hAnsi="Calibri Light" w:cs="Calibri Light"/>
                      <w:color w:val="A6A6A6"/>
                      <w:sz w:val="14"/>
                      <w:szCs w:val="14"/>
                      <w:lang w:val="es-AR"/>
                    </w:rPr>
                    <w:t xml:space="preserve"> </w:t>
                  </w:r>
                  <w:proofErr w:type="spellStart"/>
                  <w:r w:rsidRPr="00A01DBE">
                    <w:rPr>
                      <w:rFonts w:ascii="Calibri Light" w:eastAsia="Aptos" w:hAnsi="Calibri Light" w:cs="Calibri Light"/>
                      <w:color w:val="A6A6A6"/>
                      <w:sz w:val="14"/>
                      <w:szCs w:val="14"/>
                      <w:lang w:val="es-AR"/>
                    </w:rPr>
                    <w:t>Limited</w:t>
                  </w:r>
                  <w:proofErr w:type="spellEnd"/>
                  <w:r w:rsidRPr="00A01DBE">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A01DBE">
                    <w:rPr>
                      <w:rFonts w:ascii="Calibri Light" w:eastAsia="Aptos" w:hAnsi="Calibri Light" w:cs="Calibri Light"/>
                      <w:color w:val="A6A6A6"/>
                      <w:sz w:val="14"/>
                      <w:szCs w:val="14"/>
                      <w:lang w:val="es-AR"/>
                    </w:rPr>
                    <w:t>ii</w:t>
                  </w:r>
                  <w:proofErr w:type="spellEnd"/>
                  <w:r w:rsidRPr="00A01DBE">
                    <w:rPr>
                      <w:rFonts w:ascii="Calibri Light" w:eastAsia="Aptos" w:hAnsi="Calibri Light" w:cs="Calibri Light"/>
                      <w:color w:val="A6A6A6"/>
                      <w:sz w:val="14"/>
                      <w:szCs w:val="14"/>
                      <w:lang w:val="es-AR"/>
                    </w:rPr>
                    <w:t>) terceros proveedores de servicios de procesamiento y tratamiento de datos.</w:t>
                  </w:r>
                </w:p>
                <w:p w14:paraId="0DC8CE61"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6BA2285E"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A01DBE">
                    <w:rPr>
                      <w:rFonts w:ascii="Calibri Light" w:eastAsia="Aptos" w:hAnsi="Calibri Light" w:cs="Calibri Light"/>
                      <w:color w:val="A6A6A6"/>
                      <w:sz w:val="14"/>
                      <w:szCs w:val="14"/>
                      <w:lang w:val="es-AR"/>
                    </w:rPr>
                    <w:t>los mismos</w:t>
                  </w:r>
                  <w:proofErr w:type="gramEnd"/>
                  <w:r w:rsidRPr="00A01DBE">
                    <w:rPr>
                      <w:rFonts w:ascii="Calibri Light" w:eastAsia="Aptos" w:hAnsi="Calibri Light" w:cs="Calibri Light"/>
                      <w:color w:val="A6A6A6"/>
                      <w:sz w:val="14"/>
                      <w:szCs w:val="14"/>
                      <w:lang w:val="es-AR"/>
                    </w:rPr>
                    <w:t xml:space="preserve">, a través del correo electrónico </w:t>
                  </w:r>
                  <w:hyperlink r:id="rId33" w:history="1">
                    <w:r w:rsidRPr="00A01DBE">
                      <w:rPr>
                        <w:rFonts w:ascii="Calibri Light" w:eastAsia="Aptos" w:hAnsi="Calibri Light" w:cs="Calibri Light"/>
                        <w:color w:val="3ABAEB"/>
                        <w:sz w:val="14"/>
                        <w:szCs w:val="14"/>
                        <w:u w:val="single"/>
                        <w:lang w:val="es-AR"/>
                      </w:rPr>
                      <w:t>privacidad@deloittemx.com</w:t>
                    </w:r>
                  </w:hyperlink>
                  <w:r w:rsidRPr="00A01DBE">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4" w:history="1">
                    <w:r w:rsidRPr="00A01DBE">
                      <w:rPr>
                        <w:rFonts w:ascii="Calibri Light" w:eastAsia="Aptos" w:hAnsi="Calibri Light" w:cs="Calibri Light"/>
                        <w:color w:val="3ABAEB"/>
                        <w:sz w:val="14"/>
                        <w:szCs w:val="14"/>
                        <w:u w:val="single"/>
                        <w:lang w:val="es-AR"/>
                      </w:rPr>
                      <w:t>https://www2.deloitte.com/ar/es.html</w:t>
                    </w:r>
                  </w:hyperlink>
                  <w:r w:rsidRPr="00A01DBE">
                    <w:rPr>
                      <w:rFonts w:ascii="Calibri Light" w:eastAsia="Aptos" w:hAnsi="Calibri Light" w:cs="Calibri Light"/>
                      <w:color w:val="A6A6A6"/>
                      <w:sz w:val="14"/>
                      <w:szCs w:val="14"/>
                      <w:lang w:val="es-AR"/>
                    </w:rPr>
                    <w:t>.</w:t>
                  </w:r>
                </w:p>
                <w:p w14:paraId="46F382C7"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p>
                <w:p w14:paraId="06ECE40A" w14:textId="77777777" w:rsidR="00A01DBE" w:rsidRPr="00A01DBE" w:rsidRDefault="00A01DBE" w:rsidP="00A01DBE">
                  <w:pPr>
                    <w:spacing w:after="0" w:line="240" w:lineRule="auto"/>
                    <w:rPr>
                      <w:rFonts w:ascii="Calibri Light" w:eastAsia="Aptos" w:hAnsi="Calibri Light" w:cs="Calibri Light"/>
                      <w:color w:val="A6A6A6"/>
                      <w:sz w:val="14"/>
                      <w:szCs w:val="14"/>
                      <w:lang w:val="es-AR"/>
                    </w:rPr>
                  </w:pPr>
                  <w:r w:rsidRPr="00A01DBE">
                    <w:rPr>
                      <w:rFonts w:ascii="Calibri Light" w:eastAsia="Aptos" w:hAnsi="Calibri Light" w:cs="Calibri Light"/>
                      <w:color w:val="A6A6A6"/>
                      <w:sz w:val="14"/>
                      <w:szCs w:val="14"/>
                      <w:lang w:val="es-AR"/>
                    </w:rPr>
                    <w:t>© 2026 Deloitte &amp; Co. S.A.</w:t>
                  </w:r>
                </w:p>
              </w:tc>
            </w:tr>
          </w:tbl>
          <w:p w14:paraId="7966C2A1" w14:textId="77777777" w:rsidR="00A01DBE" w:rsidRPr="00A01DBE" w:rsidRDefault="00A01DBE" w:rsidP="00A01DBE">
            <w:pPr>
              <w:spacing w:after="0" w:line="240" w:lineRule="auto"/>
              <w:jc w:val="center"/>
              <w:rPr>
                <w:rFonts w:ascii="Times New Roman" w:eastAsia="Times New Roman" w:hAnsi="Times New Roman" w:cs="Times New Roman"/>
                <w:sz w:val="20"/>
                <w:szCs w:val="20"/>
              </w:rPr>
            </w:pPr>
          </w:p>
        </w:tc>
      </w:tr>
    </w:tbl>
    <w:p w14:paraId="3F04CD1A" w14:textId="2C0EE265" w:rsidR="006D4890" w:rsidRPr="00A01DBE" w:rsidRDefault="006D4890">
      <w:pPr>
        <w:rPr>
          <w:sz w:val="24"/>
          <w:szCs w:val="24"/>
          <w:lang w:val="es-MX"/>
        </w:rPr>
      </w:pPr>
    </w:p>
    <w:sectPr w:rsidR="006D4890" w:rsidRPr="00A01DBE">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1574" w14:textId="77777777" w:rsidR="00561216" w:rsidRDefault="00561216" w:rsidP="00961960">
      <w:pPr>
        <w:spacing w:after="0" w:line="240" w:lineRule="auto"/>
      </w:pPr>
      <w:r>
        <w:separator/>
      </w:r>
    </w:p>
  </w:endnote>
  <w:endnote w:type="continuationSeparator" w:id="0">
    <w:p w14:paraId="65197E08" w14:textId="77777777" w:rsidR="00561216" w:rsidRDefault="00561216"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1241"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DD379"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61278"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7E2F" w14:textId="77777777" w:rsidR="00561216" w:rsidRDefault="00561216" w:rsidP="00961960">
      <w:pPr>
        <w:spacing w:after="0" w:line="240" w:lineRule="auto"/>
      </w:pPr>
      <w:r>
        <w:separator/>
      </w:r>
    </w:p>
  </w:footnote>
  <w:footnote w:type="continuationSeparator" w:id="0">
    <w:p w14:paraId="46CA56EA" w14:textId="77777777" w:rsidR="00561216" w:rsidRDefault="00561216"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5285"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B05A9"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8C87" w14:textId="77777777" w:rsidR="00961960" w:rsidRDefault="00961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21C49"/>
    <w:multiLevelType w:val="hybridMultilevel"/>
    <w:tmpl w:val="26F853AE"/>
    <w:lvl w:ilvl="0" w:tplc="5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106629510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DBE"/>
    <w:rsid w:val="003F16FF"/>
    <w:rsid w:val="00561216"/>
    <w:rsid w:val="00587C56"/>
    <w:rsid w:val="006D4890"/>
    <w:rsid w:val="00761D15"/>
    <w:rsid w:val="007A475C"/>
    <w:rsid w:val="008036EB"/>
    <w:rsid w:val="0086573C"/>
    <w:rsid w:val="008F055C"/>
    <w:rsid w:val="00961960"/>
    <w:rsid w:val="00A0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D7AE9"/>
  <w15:chartTrackingRefBased/>
  <w15:docId w15:val="{CEF5375C-9301-4BBA-9B30-A0328300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A01DBE"/>
    <w:rPr>
      <w:color w:val="467886" w:themeColor="hyperlink"/>
      <w:u w:val="single"/>
    </w:rPr>
  </w:style>
  <w:style w:type="character" w:styleId="UnresolvedMention">
    <w:name w:val="Unresolved Mention"/>
    <w:basedOn w:val="DefaultParagraphFont"/>
    <w:uiPriority w:val="99"/>
    <w:semiHidden/>
    <w:unhideWhenUsed/>
    <w:rsid w:val="00A01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itaxlegal@deloitte.com" TargetMode="External"/><Relationship Id="rId18" Type="http://schemas.openxmlformats.org/officeDocument/2006/relationships/image" Target="cid:image004.png@01DCFF1F.3F8DD100" TargetMode="External"/><Relationship Id="rId26" Type="http://schemas.openxmlformats.org/officeDocument/2006/relationships/image" Target="media/image7.png"/><Relationship Id="rId39" Type="http://schemas.openxmlformats.org/officeDocument/2006/relationships/header" Target="header3.xml"/><Relationship Id="rId21" Type="http://schemas.openxmlformats.org/officeDocument/2006/relationships/image" Target="cid:image005.jpg@01DCFF1F.3F8DD100" TargetMode="External"/><Relationship Id="rId34" Type="http://schemas.openxmlformats.org/officeDocument/2006/relationships/hyperlink" Target="https://www2.deloitte.com/ar/es.html"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nam10.safelinks.protection.outlook.com/?url=https%3A%2F%2Fwww.facebook.com%2Fdeloitte&amp;data=05%7C02%7Cantoscano%40deloitte.com%7C7cd9a385c2424c54dc6c08decd4f8fa5%7C36da45f1dd2c4d1faf135abe46b99921%7C0%7C0%7C639173938864627140%7CUnknown%7CTWFpbGZsb3d8eyJFbXB0eU1hcGkiOnRydWUsIlYiOiIwLjAuMDAwMCIsIlAiOiJXaW4zMiIsIkFOIjoiTWFpbCIsIldUIjoyfQ%3D%3D%7C0%7C%7C%7C&amp;sdata=GZBKm8biYShK6si%2Bvi1cTLhxA6TJiy3t6nfdbGV8a%2BE%3D&amp;reserved=0"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cid:image006.png@01DCFF1F.3F8DD100" TargetMode="External"/><Relationship Id="rId32" Type="http://schemas.openxmlformats.org/officeDocument/2006/relationships/hyperlink" Target="http://www.deloitte.com"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image" Target="cid:image003.png@01DCFF1F.3F8DD100" TargetMode="External"/><Relationship Id="rId23" Type="http://schemas.openxmlformats.org/officeDocument/2006/relationships/image" Target="media/image6.png"/><Relationship Id="rId28" Type="http://schemas.openxmlformats.org/officeDocument/2006/relationships/hyperlink" Target="https://nam10.safelinks.protection.outlook.com/?url=https%3A%2F%2Fwww.youtube.com%2Fchannel%2FUC7kV7N6crIrZkcCK4tpTSig&amp;data=05%7C02%7Cantoscano%40deloitte.com%7C7cd9a385c2424c54dc6c08decd4f8fa5%7C36da45f1dd2c4d1faf135abe46b99921%7C0%7C0%7C639173938864703977%7CUnknown%7CTWFpbGZsb3d8eyJFbXB0eU1hcGkiOnRydWUsIlYiOiIwLjAuMDAwMCIsIlAiOiJXaW4zMiIsIkFOIjoiTWFpbCIsIldUIjoyfQ%3D%3D%7C0%7C%7C%7C&amp;sdata=mnzdW70QJeq2pl5liKl22nHoB2sflIYS%2Fk5xj%2F%2F6AfA%3D&amp;reserved=0" TargetMode="External"/><Relationship Id="rId36" Type="http://schemas.openxmlformats.org/officeDocument/2006/relationships/header" Target="header2.xml"/><Relationship Id="rId10" Type="http://schemas.openxmlformats.org/officeDocument/2006/relationships/image" Target="cid:image001.png@01DCFF1F.3F8DD100" TargetMode="External"/><Relationship Id="rId19" Type="http://schemas.openxmlformats.org/officeDocument/2006/relationships/hyperlink" Target="https://nam10.safelinks.protection.outlook.com/?url=https%3A%2F%2Ftwitter.com%2FDeloitte&amp;data=05%7C02%7Cantoscano%40deloitte.com%7C7cd9a385c2424c54dc6c08decd4f8fa5%7C36da45f1dd2c4d1faf135abe46b99921%7C0%7C0%7C639173938864654337%7CUnknown%7CTWFpbGZsb3d8eyJFbXB0eU1hcGkiOnRydWUsIlYiOiIwLjAuMDAwMCIsIlAiOiJXaW4zMiIsIkFOIjoiTWFpbCIsIldUIjoyfQ%3D%3D%7C0%7C%7C%7C&amp;sdata=%2FdNyvdcOxmYya8Fw3aGDYNcBAxH5CQZzy9P4xfP%2Bs88%3D&amp;reserved=0" TargetMode="External"/><Relationship Id="rId31" Type="http://schemas.openxmlformats.org/officeDocument/2006/relationships/hyperlink" Target="http://www.deloitte.com/about" TargetMode="External"/><Relationship Id="rId44"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nam10.safelinks.protection.outlook.com/?url=http%3A%2F%2Fwww.linkedin.com%2Fcompany%2Fdeloitte&amp;data=05%7C02%7Cantoscano%40deloitte.com%7C7cd9a385c2424c54dc6c08decd4f8fa5%7C36da45f1dd2c4d1faf135abe46b99921%7C0%7C0%7C639173938864671519%7CUnknown%7CTWFpbGZsb3d8eyJFbXB0eU1hcGkiOnRydWUsIlYiOiIwLjAuMDAwMCIsIlAiOiJXaW4zMiIsIkFOIjoiTWFpbCIsIldUIjoyfQ%3D%3D%7C0%7C%7C%7C&amp;sdata=M0FVt9cjiuBJV7Ta3P%2F82DQysfYvjo7ErqZRGWM42mI%3D&amp;reserved=0" TargetMode="External"/><Relationship Id="rId27" Type="http://schemas.openxmlformats.org/officeDocument/2006/relationships/image" Target="cid:image007.png@01DCFF1F.3F8DD100" TargetMode="External"/><Relationship Id="rId30" Type="http://schemas.openxmlformats.org/officeDocument/2006/relationships/image" Target="cid:image008.png@01DCFF1F.3F8DD100" TargetMode="External"/><Relationship Id="rId35" Type="http://schemas.openxmlformats.org/officeDocument/2006/relationships/header" Target="header1.xml"/><Relationship Id="rId43" Type="http://schemas.openxmlformats.org/officeDocument/2006/relationships/customXml" Target="../customXml/item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cid:image002.jpg@01DCFF1F.3F8DD100" TargetMode="External"/><Relationship Id="rId17" Type="http://schemas.openxmlformats.org/officeDocument/2006/relationships/image" Target="media/image4.png"/><Relationship Id="rId25" Type="http://schemas.openxmlformats.org/officeDocument/2006/relationships/hyperlink" Target="https://nam10.safelinks.protection.outlook.com/?url=https%3A%2F%2Fwww.instagram.com%2Fdeloitte%2F&amp;data=05%7C02%7Cantoscano%40deloitte.com%7C7cd9a385c2424c54dc6c08decd4f8fa5%7C36da45f1dd2c4d1faf135abe46b99921%7C0%7C0%7C639173938864688186%7CUnknown%7CTWFpbGZsb3d8eyJFbXB0eU1hcGkiOnRydWUsIlYiOiIwLjAuMDAwMCIsIlAiOiJXaW4zMiIsIkFOIjoiTWFpbCIsIldUIjoyfQ%3D%3D%7C0%7C%7C%7C&amp;sdata=EmBMlyLEvL%2BVYU%2BGIqxLK%2BOPGlaGTHg%2FzQX59TKZHfI%3D&amp;reserved=0" TargetMode="External"/><Relationship Id="rId33" Type="http://schemas.openxmlformats.org/officeDocument/2006/relationships/hyperlink" Target="mailto:privacidad@deloittemx.com" TargetMode="External"/><Relationship Id="rId38" Type="http://schemas.openxmlformats.org/officeDocument/2006/relationships/footer" Target="footer2.xml"/><Relationship Id="rId20" Type="http://schemas.openxmlformats.org/officeDocument/2006/relationships/image" Target="media/image5.jpeg"/><Relationship Id="rId4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xevhwi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0BE21E45-4BD1-4BFF-91D2-FAFE2D27634E}"/>
</file>

<file path=customXml/itemProps4.xml><?xml version="1.0" encoding="utf-8"?>
<ds:datastoreItem xmlns:ds="http://schemas.openxmlformats.org/officeDocument/2006/customXml" ds:itemID="{2927656F-08D2-496E-BE2A-7F1E730332EC}"/>
</file>

<file path=customXml/itemProps5.xml><?xml version="1.0" encoding="utf-8"?>
<ds:datastoreItem xmlns:ds="http://schemas.openxmlformats.org/officeDocument/2006/customXml" ds:itemID="{E5A42082-6223-4723-BA35-4D02470E9CB1}"/>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xevhwime.dotx</Template>
  <TotalTime>0</TotalTime>
  <Pages>3</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2026-07-06T12:29:00Z</dcterms:created>
  <dcterms:modified xsi:type="dcterms:W3CDTF">2026-07-06T12:32:00Z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